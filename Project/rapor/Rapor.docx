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38D44F8F" w14:textId="77777777" w:rsidTr="00F52528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BAA21AD" w14:textId="004A3A04" w:rsidR="00E77B5E" w:rsidRPr="00AE68A8" w:rsidRDefault="00EC2E7D" w:rsidP="00AE68A8">
            <w:r>
              <w:rPr>
                <w:noProof/>
              </w:rPr>
              <w:drawing>
                <wp:inline distT="0" distB="0" distL="0" distR="0" wp14:anchorId="3AA064C6" wp14:editId="3646D80C">
                  <wp:extent cx="1609725" cy="17335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8DAA065" w14:textId="77777777" w:rsidR="00E77B5E" w:rsidRPr="00AE68A8" w:rsidRDefault="00E77B5E" w:rsidP="00AE68A8"/>
        </w:tc>
        <w:tc>
          <w:tcPr>
            <w:tcW w:w="6611" w:type="dxa"/>
            <w:gridSpan w:val="2"/>
            <w:tcBorders>
              <w:bottom w:val="nil"/>
            </w:tcBorders>
          </w:tcPr>
          <w:p w14:paraId="26482586" w14:textId="2DE0EE6C" w:rsidR="00E77B5E" w:rsidRPr="00AE68A8" w:rsidRDefault="004F2E25" w:rsidP="00AE68A8">
            <w:pPr>
              <w:pStyle w:val="Title"/>
            </w:pPr>
            <w:r w:rsidRPr="004F2E25">
              <w:t>WEB TEKNOLOJİLERİ</w:t>
            </w:r>
          </w:p>
        </w:tc>
      </w:tr>
      <w:tr w:rsidR="00E77B5E" w:rsidRPr="00AE68A8" w14:paraId="0C20AF3B" w14:textId="77777777" w:rsidTr="00F52528">
        <w:trPr>
          <w:trHeight w:val="884"/>
        </w:trPr>
        <w:tc>
          <w:tcPr>
            <w:tcW w:w="3664" w:type="dxa"/>
            <w:gridSpan w:val="3"/>
            <w:vMerge/>
          </w:tcPr>
          <w:p w14:paraId="43FCFE89" w14:textId="77777777" w:rsidR="00E77B5E" w:rsidRPr="00AE68A8" w:rsidRDefault="00E77B5E" w:rsidP="00AE68A8"/>
        </w:tc>
        <w:tc>
          <w:tcPr>
            <w:tcW w:w="424" w:type="dxa"/>
            <w:vMerge/>
          </w:tcPr>
          <w:p w14:paraId="5BBDA296" w14:textId="77777777" w:rsidR="00E77B5E" w:rsidRPr="00AE68A8" w:rsidRDefault="00E77B5E" w:rsidP="00AE68A8"/>
        </w:tc>
        <w:tc>
          <w:tcPr>
            <w:tcW w:w="3305" w:type="dxa"/>
            <w:vAlign w:val="bottom"/>
          </w:tcPr>
          <w:p w14:paraId="15134603" w14:textId="27576191" w:rsidR="00E77B5E" w:rsidRPr="00AE68A8" w:rsidRDefault="0050744B" w:rsidP="009B591F">
            <w:sdt>
              <w:sdtPr>
                <w:id w:val="-825666241"/>
                <w:placeholder>
                  <w:docPart w:val="6B176B7628F84C5A9A0AF3296D170ABA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Date</w:t>
                </w:r>
              </w:sdtContent>
            </w:sdt>
            <w:r w:rsidR="00EC2E7D">
              <w:t xml:space="preserve"> </w:t>
            </w:r>
            <w:r w:rsidR="00E7275D">
              <w:t>10</w:t>
            </w:r>
            <w:r w:rsidR="00EC2E7D">
              <w:t>/</w:t>
            </w:r>
            <w:r w:rsidR="00E7275D">
              <w:t>05</w:t>
            </w:r>
            <w:r w:rsidR="00EC2E7D">
              <w:t>/2020</w:t>
            </w:r>
          </w:p>
          <w:p w14:paraId="15EADE52" w14:textId="40139F43" w:rsidR="00E77B5E" w:rsidRDefault="00F52528" w:rsidP="009B591F">
            <w:pPr>
              <w:pStyle w:val="Contact"/>
            </w:pPr>
            <w:r>
              <w:rPr>
                <w:lang w:val="tr-TR"/>
              </w:rPr>
              <w:t>Ders</w:t>
            </w:r>
            <w:r w:rsidR="00EC2E7D">
              <w:t xml:space="preserve"> </w:t>
            </w:r>
            <w:r>
              <w:rPr>
                <w:lang w:val="tr-TR"/>
              </w:rPr>
              <w:t xml:space="preserve">Öğretim </w:t>
            </w:r>
            <w:r>
              <w:t>G</w:t>
            </w:r>
            <w:r>
              <w:rPr>
                <w:lang w:val="tr-TR"/>
              </w:rPr>
              <w:t>örevisi</w:t>
            </w:r>
            <w:r w:rsidR="00EC2E7D">
              <w:t xml:space="preserve"> : </w:t>
            </w:r>
          </w:p>
          <w:p w14:paraId="7A018B55" w14:textId="1FB1069C" w:rsidR="00EC2E7D" w:rsidRPr="00AE68A8" w:rsidRDefault="004F2E25" w:rsidP="009B591F">
            <w:pPr>
              <w:pStyle w:val="Contact"/>
            </w:pPr>
            <w:r w:rsidRPr="004F2E25">
              <w:t>Öğr.Gör.Dr. CAN YÜZKOLLAR</w:t>
            </w:r>
          </w:p>
        </w:tc>
        <w:tc>
          <w:tcPr>
            <w:tcW w:w="3306" w:type="dxa"/>
            <w:vAlign w:val="bottom"/>
          </w:tcPr>
          <w:p w14:paraId="6724DC34" w14:textId="145D3728" w:rsidR="00E77B5E" w:rsidRPr="00AE68A8" w:rsidRDefault="00E77B5E" w:rsidP="009B591F">
            <w:pPr>
              <w:pStyle w:val="Contact"/>
            </w:pPr>
          </w:p>
        </w:tc>
      </w:tr>
      <w:tr w:rsidR="00E77B5E" w:rsidRPr="00AE68A8" w14:paraId="3A57E9BF" w14:textId="77777777" w:rsidTr="00F52528">
        <w:trPr>
          <w:trHeight w:val="705"/>
        </w:trPr>
        <w:tc>
          <w:tcPr>
            <w:tcW w:w="3664" w:type="dxa"/>
            <w:gridSpan w:val="3"/>
            <w:vMerge/>
          </w:tcPr>
          <w:p w14:paraId="5CEF12F8" w14:textId="77777777" w:rsidR="00E77B5E" w:rsidRPr="00AE68A8" w:rsidRDefault="00E77B5E" w:rsidP="00AE68A8"/>
        </w:tc>
        <w:tc>
          <w:tcPr>
            <w:tcW w:w="424" w:type="dxa"/>
            <w:vMerge/>
          </w:tcPr>
          <w:p w14:paraId="5AB79832" w14:textId="77777777" w:rsidR="00E77B5E" w:rsidRPr="00AE68A8" w:rsidRDefault="00E77B5E" w:rsidP="00AE68A8"/>
        </w:tc>
        <w:tc>
          <w:tcPr>
            <w:tcW w:w="6611" w:type="dxa"/>
            <w:gridSpan w:val="2"/>
            <w:vMerge w:val="restart"/>
          </w:tcPr>
          <w:p w14:paraId="68E69B6E" w14:textId="77777777" w:rsidR="00F52528" w:rsidRPr="009A1FF5" w:rsidRDefault="00F52528" w:rsidP="00F52528">
            <w:pPr>
              <w:pStyle w:val="Heading1"/>
              <w:rPr>
                <w:rFonts w:ascii="Cambria" w:hAnsi="Cambria"/>
              </w:rPr>
            </w:pPr>
          </w:p>
          <w:p w14:paraId="16374CE0" w14:textId="77777777" w:rsidR="00F52528" w:rsidRPr="009A1FF5" w:rsidRDefault="00F52528" w:rsidP="00F52528">
            <w:pPr>
              <w:pStyle w:val="Heading1"/>
              <w:rPr>
                <w:rFonts w:ascii="Cambria" w:hAnsi="Cambria"/>
              </w:rPr>
            </w:pPr>
          </w:p>
          <w:p w14:paraId="47CFF659" w14:textId="75FC9D58" w:rsidR="00F52528" w:rsidRPr="009A1FF5" w:rsidRDefault="00F52528" w:rsidP="00F52528">
            <w:pPr>
              <w:pStyle w:val="Heading1"/>
              <w:rPr>
                <w:rFonts w:ascii="Cambria" w:hAnsi="Cambria" w:cs="Bold Italic Art"/>
                <w:szCs w:val="28"/>
              </w:rPr>
            </w:pPr>
            <w:r w:rsidRPr="009A1FF5">
              <w:rPr>
                <w:rFonts w:ascii="Cambria" w:hAnsi="Cambria" w:cs="Bold Italic Art"/>
                <w:noProof/>
                <w:szCs w:val="28"/>
              </w:rPr>
              <w:drawing>
                <wp:inline distT="0" distB="0" distL="0" distR="0" wp14:anchorId="4EE087AD" wp14:editId="077077A5">
                  <wp:extent cx="338455" cy="338455"/>
                  <wp:effectExtent l="0" t="0" r="444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55" cy="3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1FF5">
              <w:rPr>
                <w:rFonts w:ascii="Cambria" w:hAnsi="Cambria" w:cs="Bold Italic Art"/>
                <w:szCs w:val="28"/>
              </w:rPr>
              <w:t xml:space="preserve"> </w:t>
            </w:r>
            <w:r w:rsidR="009A1FF5" w:rsidRPr="009A1FF5">
              <w:rPr>
                <w:rFonts w:ascii="Cambria" w:hAnsi="Cambria" w:cs="Bold Italic Art"/>
                <w:szCs w:val="28"/>
              </w:rPr>
              <w:t xml:space="preserve"> </w:t>
            </w:r>
            <w:r w:rsidRPr="009A1FF5">
              <w:rPr>
                <w:rFonts w:ascii="Cambria" w:hAnsi="Cambria" w:cs="Bold Italic Art"/>
                <w:szCs w:val="28"/>
              </w:rPr>
              <w:t>Abdullah JAMOUS</w:t>
            </w:r>
          </w:p>
          <w:p w14:paraId="21D782D5" w14:textId="6A2834D4" w:rsidR="00F52528" w:rsidRPr="009A1FF5" w:rsidRDefault="00F52528" w:rsidP="00F52528">
            <w:pPr>
              <w:pStyle w:val="Heading1"/>
              <w:rPr>
                <w:rFonts w:ascii="Cambria" w:hAnsi="Cambria" w:cs="Bold Italic Art"/>
                <w:szCs w:val="28"/>
              </w:rPr>
            </w:pPr>
            <w:r w:rsidRPr="009A1FF5">
              <w:rPr>
                <w:rFonts w:ascii="Cambria" w:hAnsi="Cambria" w:cs="Bold Italic Art"/>
                <w:noProof/>
                <w:szCs w:val="28"/>
              </w:rPr>
              <mc:AlternateContent>
                <mc:Choice Requires="wpg">
                  <w:drawing>
                    <wp:inline distT="0" distB="0" distL="0" distR="0" wp14:anchorId="0AD1D4F4" wp14:editId="2EE3465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63013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4" o:title="Email icon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  <w:r w:rsidRPr="009A1FF5">
              <w:rPr>
                <w:rFonts w:ascii="Cambria" w:hAnsi="Cambria" w:cs="Bold Italic Art"/>
                <w:szCs w:val="28"/>
              </w:rPr>
              <w:t xml:space="preserve">  Abdullah.jamous@ogr.sakarya.edu.tr</w:t>
            </w:r>
          </w:p>
          <w:p w14:paraId="44C11E56" w14:textId="09000E3E" w:rsidR="00F52528" w:rsidRPr="009A1FF5" w:rsidRDefault="00F52528" w:rsidP="00F52528">
            <w:pPr>
              <w:pStyle w:val="Heading1"/>
              <w:rPr>
                <w:rFonts w:ascii="Cambria" w:hAnsi="Cambria" w:cs="Bold Italic Art"/>
                <w:szCs w:val="28"/>
              </w:rPr>
            </w:pPr>
            <w:r w:rsidRPr="009A1FF5">
              <w:rPr>
                <w:rFonts w:ascii="Cambria" w:hAnsi="Cambria" w:cs="Bold Italic Art"/>
                <w:noProof/>
                <w:szCs w:val="28"/>
              </w:rPr>
              <mc:AlternateContent>
                <mc:Choice Requires="wpg">
                  <w:drawing>
                    <wp:inline distT="0" distB="0" distL="0" distR="0" wp14:anchorId="5C983291" wp14:editId="55D8D97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48F8FD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6" o:title="website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  <w:r w:rsidRPr="009A1FF5">
              <w:rPr>
                <w:rFonts w:ascii="Cambria" w:hAnsi="Cambria" w:cs="Bold Italic Art"/>
                <w:szCs w:val="28"/>
              </w:rPr>
              <w:t xml:space="preserve">  G181210558</w:t>
            </w:r>
          </w:p>
          <w:p w14:paraId="66FAF629" w14:textId="1B147521" w:rsidR="009A1FF5" w:rsidRPr="009A1FF5" w:rsidRDefault="009A1FF5" w:rsidP="00F52528">
            <w:pPr>
              <w:pStyle w:val="Heading1"/>
              <w:rPr>
                <w:rFonts w:ascii="Cambria" w:hAnsi="Cambria" w:cs="Bold Italic Art"/>
                <w:szCs w:val="28"/>
              </w:rPr>
            </w:pPr>
            <w:r w:rsidRPr="009A1FF5">
              <w:rPr>
                <w:rFonts w:ascii="Cambria" w:hAnsi="Cambria" w:cs="Bold Italic Art"/>
                <w:noProof/>
                <w:szCs w:val="28"/>
              </w:rPr>
              <mc:AlternateContent>
                <mc:Choice Requires="wpg">
                  <w:drawing>
                    <wp:inline distT="0" distB="0" distL="0" distR="0" wp14:anchorId="7622571A" wp14:editId="1E746CB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98C92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8" o:title="GPS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  <w:r w:rsidRPr="009A1FF5">
              <w:rPr>
                <w:rFonts w:ascii="Cambria" w:hAnsi="Cambria" w:cs="Bold Italic Art"/>
                <w:szCs w:val="28"/>
              </w:rPr>
              <w:t xml:space="preserve">  </w:t>
            </w:r>
            <w:r w:rsidR="00BA59CB">
              <w:rPr>
                <w:rFonts w:ascii="Cambria" w:hAnsi="Cambria" w:cs="Bold Italic Art"/>
                <w:szCs w:val="28"/>
              </w:rPr>
              <w:t>1</w:t>
            </w:r>
            <w:bookmarkStart w:id="0" w:name="_GoBack"/>
            <w:bookmarkEnd w:id="0"/>
            <w:r w:rsidR="004F2E25">
              <w:rPr>
                <w:rFonts w:ascii="Cambria" w:hAnsi="Cambria" w:cs="Bold Italic Art"/>
                <w:szCs w:val="28"/>
              </w:rPr>
              <w:t>A</w:t>
            </w:r>
          </w:p>
          <w:p w14:paraId="53F39EEF" w14:textId="25E36692" w:rsidR="00F52528" w:rsidRPr="009A1FF5" w:rsidRDefault="00F52528" w:rsidP="00F52528">
            <w:pPr>
              <w:pStyle w:val="Heading1"/>
              <w:rPr>
                <w:rFonts w:ascii="Cambria" w:hAnsi="Cambria" w:cs="Bold Italic Art"/>
                <w:szCs w:val="28"/>
              </w:rPr>
            </w:pPr>
            <w:r w:rsidRPr="009A1FF5">
              <w:rPr>
                <w:rFonts w:ascii="Cambria" w:hAnsi="Cambria" w:cs="Bold Italic Art"/>
                <w:noProof/>
                <w:szCs w:val="28"/>
              </w:rPr>
              <mc:AlternateContent>
                <mc:Choice Requires="wpg">
                  <w:drawing>
                    <wp:inline distT="0" distB="0" distL="0" distR="0" wp14:anchorId="4356719E" wp14:editId="66519CDA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9E4EC8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20" o:title="Phone icon"/>
                        <v:path arrowok="t"/>
                      </v:shape>
                      <w10:wrap anchorx="page"/>
                      <w10:anchorlock/>
                    </v:group>
                  </w:pict>
                </mc:Fallback>
              </mc:AlternateContent>
            </w:r>
            <w:r w:rsidR="009A1FF5">
              <w:rPr>
                <w:rFonts w:ascii="Cambria" w:hAnsi="Cambria" w:cs="Bold Italic Art"/>
                <w:szCs w:val="28"/>
              </w:rPr>
              <w:t xml:space="preserve"> +905050217133</w:t>
            </w:r>
          </w:p>
          <w:p w14:paraId="74E01A57" w14:textId="7DA87545" w:rsidR="009A1FF5" w:rsidRPr="009A1FF5" w:rsidRDefault="009A1FF5" w:rsidP="009A1FF5">
            <w:pPr>
              <w:pStyle w:val="Heading1"/>
              <w:rPr>
                <w:rFonts w:ascii="Cambria" w:hAnsi="Cambria" w:cs="Bold Italic Art"/>
                <w:szCs w:val="28"/>
                <w:lang w:val="tr-TR"/>
              </w:rPr>
            </w:pPr>
            <w:r w:rsidRPr="009A1FF5">
              <w:rPr>
                <w:rFonts w:ascii="Cambria" w:hAnsi="Cambria"/>
                <w:noProof/>
              </w:rPr>
              <w:drawing>
                <wp:inline distT="0" distB="0" distL="0" distR="0" wp14:anchorId="04C38F20" wp14:editId="0771D5E9">
                  <wp:extent cx="317172" cy="38100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62" cy="39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1FF5">
              <w:rPr>
                <w:rFonts w:ascii="Cambria" w:hAnsi="Cambria" w:cs="Bold Italic Art"/>
                <w:szCs w:val="28"/>
                <w:lang w:val="tr-TR"/>
              </w:rPr>
              <w:t xml:space="preserve">  Bilgisayar </w:t>
            </w:r>
            <w:r w:rsidRPr="009A1FF5">
              <w:rPr>
                <w:rFonts w:ascii="Cambria" w:hAnsi="Cambria" w:cs="Bold Italic Art"/>
                <w:szCs w:val="28"/>
              </w:rPr>
              <w:t>M</w:t>
            </w:r>
            <w:r w:rsidRPr="009A1FF5">
              <w:rPr>
                <w:rFonts w:ascii="Cambria" w:hAnsi="Cambria" w:cs="Bold Italic Art"/>
                <w:szCs w:val="28"/>
                <w:lang w:val="tr-TR"/>
              </w:rPr>
              <w:t xml:space="preserve">ühendisliği </w:t>
            </w:r>
          </w:p>
          <w:p w14:paraId="47A53F22" w14:textId="545F7BCF" w:rsidR="009A1FF5" w:rsidRPr="009A1FF5" w:rsidRDefault="009A1FF5" w:rsidP="009A1FF5">
            <w:pPr>
              <w:rPr>
                <w:rFonts w:ascii="Cambria" w:hAnsi="Cambria"/>
              </w:rPr>
            </w:pPr>
          </w:p>
          <w:p w14:paraId="0BB1AD74" w14:textId="6087F4FA" w:rsidR="00E77B5E" w:rsidRPr="009A1FF5" w:rsidRDefault="00E77B5E" w:rsidP="009A1FF5">
            <w:pPr>
              <w:pStyle w:val="Heading1"/>
              <w:rPr>
                <w:rFonts w:ascii="Cambria" w:hAnsi="Cambria"/>
              </w:rPr>
            </w:pPr>
          </w:p>
        </w:tc>
      </w:tr>
      <w:tr w:rsidR="00E77B5E" w:rsidRPr="00AE68A8" w14:paraId="5F6CE85C" w14:textId="77777777" w:rsidTr="00F52528">
        <w:trPr>
          <w:trHeight w:val="1164"/>
        </w:trPr>
        <w:tc>
          <w:tcPr>
            <w:tcW w:w="720" w:type="dxa"/>
          </w:tcPr>
          <w:p w14:paraId="59AF1D7A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2944" w:type="dxa"/>
            <w:gridSpan w:val="2"/>
          </w:tcPr>
          <w:p w14:paraId="2E0AAA09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424" w:type="dxa"/>
            <w:vMerge/>
          </w:tcPr>
          <w:p w14:paraId="6A29F781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6611" w:type="dxa"/>
            <w:gridSpan w:val="2"/>
            <w:vMerge/>
          </w:tcPr>
          <w:p w14:paraId="670900B4" w14:textId="77777777" w:rsidR="00E77B5E" w:rsidRPr="00AE68A8" w:rsidRDefault="00E77B5E" w:rsidP="00AE68A8"/>
        </w:tc>
      </w:tr>
      <w:tr w:rsidR="00E77B5E" w:rsidRPr="00AE68A8" w14:paraId="097209EF" w14:textId="77777777" w:rsidTr="00F52528">
        <w:trPr>
          <w:trHeight w:val="543"/>
        </w:trPr>
        <w:tc>
          <w:tcPr>
            <w:tcW w:w="720" w:type="dxa"/>
          </w:tcPr>
          <w:p w14:paraId="701AEBA2" w14:textId="77777777" w:rsidR="00E77B5E" w:rsidRPr="00F52528" w:rsidRDefault="00E77B5E" w:rsidP="00CC1E8B">
            <w:pPr>
              <w:pStyle w:val="Contact"/>
              <w:rPr>
                <w:noProof/>
                <w:sz w:val="24"/>
                <w:szCs w:val="24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3CE9A5D" w14:textId="77EB444A" w:rsidR="00E77B5E" w:rsidRPr="00F52528" w:rsidRDefault="00E77B5E" w:rsidP="00CC1E8B">
            <w:pPr>
              <w:pStyle w:val="Contact"/>
              <w:rPr>
                <w:sz w:val="24"/>
                <w:szCs w:val="24"/>
              </w:rPr>
            </w:pPr>
          </w:p>
        </w:tc>
        <w:tc>
          <w:tcPr>
            <w:tcW w:w="2313" w:type="dxa"/>
            <w:vAlign w:val="center"/>
          </w:tcPr>
          <w:p w14:paraId="2B399CCB" w14:textId="54662F19" w:rsidR="00E77B5E" w:rsidRPr="00F52528" w:rsidRDefault="00E77B5E" w:rsidP="00AE68A8">
            <w:pPr>
              <w:pStyle w:val="Information"/>
              <w:rPr>
                <w:sz w:val="24"/>
                <w:szCs w:val="24"/>
                <w:lang w:val="tr-TR"/>
              </w:rPr>
            </w:pPr>
          </w:p>
        </w:tc>
        <w:tc>
          <w:tcPr>
            <w:tcW w:w="424" w:type="dxa"/>
            <w:vMerge/>
          </w:tcPr>
          <w:p w14:paraId="5C40F422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6611" w:type="dxa"/>
            <w:gridSpan w:val="2"/>
            <w:vMerge/>
          </w:tcPr>
          <w:p w14:paraId="42E294C4" w14:textId="77777777" w:rsidR="00E77B5E" w:rsidRPr="00AE68A8" w:rsidRDefault="00E77B5E" w:rsidP="00AE68A8"/>
        </w:tc>
      </w:tr>
      <w:tr w:rsidR="00E77B5E" w:rsidRPr="00AE68A8" w14:paraId="2D2CB574" w14:textId="77777777" w:rsidTr="00F52528">
        <w:trPr>
          <w:trHeight w:val="183"/>
        </w:trPr>
        <w:tc>
          <w:tcPr>
            <w:tcW w:w="720" w:type="dxa"/>
          </w:tcPr>
          <w:p w14:paraId="76F3CA6C" w14:textId="77777777" w:rsidR="00E77B5E" w:rsidRPr="00F52528" w:rsidRDefault="00E77B5E" w:rsidP="00AE68A8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2944" w:type="dxa"/>
            <w:gridSpan w:val="2"/>
            <w:vAlign w:val="center"/>
          </w:tcPr>
          <w:p w14:paraId="01A97EB5" w14:textId="77777777" w:rsidR="00E77B5E" w:rsidRPr="00F52528" w:rsidRDefault="00E77B5E" w:rsidP="00AE68A8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424" w:type="dxa"/>
            <w:vMerge/>
          </w:tcPr>
          <w:p w14:paraId="5E6EA7C4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6611" w:type="dxa"/>
            <w:gridSpan w:val="2"/>
            <w:vMerge/>
          </w:tcPr>
          <w:p w14:paraId="5626E504" w14:textId="77777777" w:rsidR="00E77B5E" w:rsidRPr="00AE68A8" w:rsidRDefault="00E77B5E" w:rsidP="00AE68A8"/>
        </w:tc>
      </w:tr>
      <w:tr w:rsidR="00E77B5E" w:rsidRPr="00AE68A8" w14:paraId="77F55882" w14:textId="77777777" w:rsidTr="00F52528">
        <w:trPr>
          <w:trHeight w:val="2448"/>
        </w:trPr>
        <w:tc>
          <w:tcPr>
            <w:tcW w:w="720" w:type="dxa"/>
          </w:tcPr>
          <w:p w14:paraId="5BE64D02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2944" w:type="dxa"/>
            <w:gridSpan w:val="2"/>
          </w:tcPr>
          <w:p w14:paraId="2D251C45" w14:textId="61187DBD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424" w:type="dxa"/>
          </w:tcPr>
          <w:p w14:paraId="03BA550B" w14:textId="77777777" w:rsidR="00E77B5E" w:rsidRPr="00F52528" w:rsidRDefault="00E77B5E" w:rsidP="00AE68A8">
            <w:pPr>
              <w:rPr>
                <w:sz w:val="24"/>
                <w:szCs w:val="24"/>
              </w:rPr>
            </w:pPr>
          </w:p>
        </w:tc>
        <w:tc>
          <w:tcPr>
            <w:tcW w:w="6611" w:type="dxa"/>
            <w:gridSpan w:val="2"/>
            <w:vMerge/>
          </w:tcPr>
          <w:p w14:paraId="1E5D2F89" w14:textId="77777777" w:rsidR="00E77B5E" w:rsidRPr="00AE68A8" w:rsidRDefault="00E77B5E" w:rsidP="00AE68A8"/>
        </w:tc>
      </w:tr>
    </w:tbl>
    <w:p w14:paraId="1A5166D8" w14:textId="0016817C" w:rsidR="007F5B63" w:rsidRDefault="007F5B63" w:rsidP="009A1FF5"/>
    <w:p w14:paraId="7A722119" w14:textId="076CBEFD" w:rsidR="009A1FF5" w:rsidRDefault="009A1FF5" w:rsidP="009A1FF5"/>
    <w:p w14:paraId="55A1EA51" w14:textId="54D077A2" w:rsidR="009A1FF5" w:rsidRDefault="009A1FF5" w:rsidP="009A1FF5"/>
    <w:p w14:paraId="47468ABE" w14:textId="4DD5A6F2" w:rsidR="004F2E25" w:rsidRDefault="004F2E25" w:rsidP="004F2E25">
      <w:pPr>
        <w:rPr>
          <w:rFonts w:ascii="Times New Roman" w:hAnsi="Times New Roman"/>
          <w:sz w:val="32"/>
          <w:szCs w:val="32"/>
          <w:lang w:val="tr-TR"/>
        </w:rPr>
      </w:pPr>
      <w:r>
        <w:rPr>
          <w:sz w:val="36"/>
          <w:szCs w:val="36"/>
          <w:lang w:val="tr-TR"/>
        </w:rPr>
        <w:lastRenderedPageBreak/>
        <w:t xml:space="preserve">Ödevde 6 tane menü yaptım </w:t>
      </w:r>
      <w:r>
        <w:rPr>
          <w:sz w:val="36"/>
          <w:szCs w:val="36"/>
          <w:rtl/>
          <w:lang w:val="tr-TR"/>
        </w:rPr>
        <w:t>:</w:t>
      </w:r>
    </w:p>
    <w:p w14:paraId="78456D24" w14:textId="77777777" w:rsidR="004F2E25" w:rsidRDefault="004F2E25" w:rsidP="004F2E25">
      <w:pPr>
        <w:rPr>
          <w:rFonts w:ascii="Times New Roman" w:hAnsi="Times New Roman"/>
          <w:sz w:val="32"/>
          <w:szCs w:val="32"/>
          <w:lang w:val="tr-TR"/>
        </w:rPr>
      </w:pPr>
    </w:p>
    <w:p w14:paraId="4ECA6894" w14:textId="406EC698" w:rsidR="00023FFD" w:rsidRPr="00023FFD" w:rsidRDefault="004F2E25" w:rsidP="00023FFD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b/>
          <w:bCs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</w:rPr>
        <w:t>Hakk</w:t>
      </w:r>
      <w:r>
        <w:rPr>
          <w:rFonts w:ascii="Times New Roman" w:hAnsi="Times New Roman"/>
          <w:b/>
          <w:bCs/>
          <w:sz w:val="32"/>
          <w:szCs w:val="32"/>
          <w:lang w:val="tr-TR"/>
        </w:rPr>
        <w:t xml:space="preserve">ımda sayfası </w:t>
      </w:r>
    </w:p>
    <w:p w14:paraId="2C25344A" w14:textId="4E5496D7" w:rsidR="00023FFD" w:rsidRDefault="004F2E25" w:rsidP="00023FFD">
      <w:pPr>
        <w:pStyle w:val="ListParagraph"/>
        <w:numPr>
          <w:ilvl w:val="0"/>
          <w:numId w:val="0"/>
        </w:numPr>
        <w:ind w:left="1440"/>
        <w:rPr>
          <w:rFonts w:ascii="Times New Roman" w:hAnsi="Times New Roman"/>
          <w:sz w:val="32"/>
          <w:szCs w:val="32"/>
          <w:lang w:val="tr-TR"/>
        </w:rPr>
      </w:pPr>
      <w:r>
        <w:rPr>
          <w:rFonts w:ascii="Times New Roman" w:hAnsi="Times New Roman"/>
          <w:sz w:val="32"/>
          <w:szCs w:val="32"/>
          <w:lang w:val="tr-TR"/>
        </w:rPr>
        <w:t>Bu sayıfada adım ve resimleri göstererek hopilerim koydum , resımler altında sosyal ağ sitelerinin hesaplarım yazdım .</w:t>
      </w:r>
    </w:p>
    <w:p w14:paraId="7260A2A6" w14:textId="004CB7AA" w:rsidR="00023FFD" w:rsidRDefault="00023FFD" w:rsidP="00023FFD">
      <w:pPr>
        <w:pStyle w:val="ListParagraph"/>
        <w:numPr>
          <w:ilvl w:val="0"/>
          <w:numId w:val="0"/>
        </w:numPr>
        <w:spacing w:after="280"/>
        <w:ind w:left="720"/>
        <w:contextualSpacing/>
        <w:rPr>
          <w:rFonts w:ascii="Times New Roman" w:hAnsi="Times New Roman"/>
          <w:sz w:val="32"/>
          <w:szCs w:val="32"/>
          <w:lang w:val="tr-TR"/>
        </w:rPr>
      </w:pPr>
      <w:r>
        <w:rPr>
          <w:rFonts w:ascii="Times New Roman" w:hAnsi="Times New Roman"/>
          <w:sz w:val="32"/>
          <w:szCs w:val="32"/>
          <w:lang w:val="tr-TR"/>
        </w:rPr>
        <w:tab/>
      </w:r>
    </w:p>
    <w:p w14:paraId="37A94A70" w14:textId="16FC9158" w:rsidR="004F2E25" w:rsidRPr="004F2E25" w:rsidRDefault="004F2E25" w:rsidP="004F2E25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  <w:lang w:val="tr-TR"/>
        </w:rPr>
        <w:t xml:space="preserve">Özgeçmiş sayfası  </w:t>
      </w:r>
    </w:p>
    <w:p w14:paraId="634B048A" w14:textId="11995865" w:rsid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  <w:r w:rsidRPr="004F2E25">
        <w:rPr>
          <w:rFonts w:ascii="Times New Roman" w:hAnsi="Times New Roman"/>
          <w:sz w:val="32"/>
          <w:szCs w:val="32"/>
          <w:lang w:val="tr-TR"/>
        </w:rPr>
        <w:t>Bu sayıfada hayatım hakkında konuştum( doğum – eğitim – mesleğim )</w:t>
      </w:r>
    </w:p>
    <w:p w14:paraId="42E0DAD5" w14:textId="77777777" w:rsidR="004F2E25" w:rsidRP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27435B31" w14:textId="4B0C8935" w:rsidR="004F2E25" w:rsidRDefault="004F2E25" w:rsidP="004F2E25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b/>
          <w:bCs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  <w:lang w:val="tr-TR"/>
        </w:rPr>
        <w:t xml:space="preserve">Şehrim sayfası </w:t>
      </w:r>
    </w:p>
    <w:p w14:paraId="10EDD358" w14:textId="335140BD" w:rsid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  <w:r w:rsidRPr="004F2E25">
        <w:rPr>
          <w:rFonts w:ascii="Times New Roman" w:hAnsi="Times New Roman"/>
          <w:sz w:val="32"/>
          <w:szCs w:val="32"/>
          <w:lang w:val="tr-TR"/>
        </w:rPr>
        <w:t>Bu sayıfada memleketim özellikleri açıkladım , ülkemden birkaç resim slider kullanarak gösterdim .</w:t>
      </w:r>
    </w:p>
    <w:p w14:paraId="4F2D53EC" w14:textId="77777777" w:rsidR="004F2E25" w:rsidRP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4F528B94" w14:textId="70E98E7F" w:rsidR="004F2E25" w:rsidRPr="004F2E25" w:rsidRDefault="004F2E25" w:rsidP="004F2E25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  <w:lang w:val="tr-TR"/>
        </w:rPr>
        <w:t xml:space="preserve">Mirasımız sayfası </w:t>
      </w:r>
    </w:p>
    <w:p w14:paraId="45E58E81" w14:textId="1AC35ACD" w:rsid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  <w:r w:rsidRPr="004F2E25">
        <w:rPr>
          <w:rFonts w:ascii="Times New Roman" w:hAnsi="Times New Roman"/>
          <w:sz w:val="32"/>
          <w:szCs w:val="32"/>
          <w:lang w:val="tr-TR"/>
        </w:rPr>
        <w:t>Bu sayıfada ülkem en önemli ve meşhur yerleri gösterdim , ve her yer için bir resim koydum</w:t>
      </w:r>
    </w:p>
    <w:p w14:paraId="537F3121" w14:textId="77777777" w:rsidR="004F2E25" w:rsidRP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1EA36FB2" w14:textId="045FF93F" w:rsidR="004F2E25" w:rsidRDefault="004F2E25" w:rsidP="004F2E25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b/>
          <w:bCs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  <w:lang w:val="tr-TR"/>
        </w:rPr>
        <w:t xml:space="preserve">İletişim sayfası </w:t>
      </w:r>
    </w:p>
    <w:p w14:paraId="0D1D708C" w14:textId="6FBD9D37" w:rsid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  <w:r w:rsidRPr="004F2E25">
        <w:rPr>
          <w:rFonts w:ascii="Times New Roman" w:hAnsi="Times New Roman"/>
          <w:sz w:val="32"/>
          <w:szCs w:val="32"/>
          <w:lang w:val="tr-TR"/>
        </w:rPr>
        <w:t>Bu sayıfada eğer birisi bana ulaşamak isterse onun bilgileri yazı</w:t>
      </w:r>
      <w:r w:rsidR="00023FFD">
        <w:rPr>
          <w:rFonts w:ascii="Times New Roman" w:hAnsi="Times New Roman"/>
          <w:sz w:val="32"/>
          <w:szCs w:val="32"/>
          <w:lang w:val="tr-TR"/>
        </w:rPr>
        <w:t xml:space="preserve"> başja sayfaya</w:t>
      </w:r>
      <w:r w:rsidRPr="004F2E25">
        <w:rPr>
          <w:rFonts w:ascii="Times New Roman" w:hAnsi="Times New Roman"/>
          <w:sz w:val="32"/>
          <w:szCs w:val="32"/>
          <w:lang w:val="tr-TR"/>
        </w:rPr>
        <w:t xml:space="preserve"> gönderecek</w:t>
      </w:r>
      <w:r>
        <w:rPr>
          <w:rFonts w:ascii="Times New Roman" w:hAnsi="Times New Roman"/>
          <w:sz w:val="32"/>
          <w:szCs w:val="32"/>
          <w:lang w:val="tr-TR"/>
        </w:rPr>
        <w:t>.</w:t>
      </w:r>
    </w:p>
    <w:p w14:paraId="4BAEE5AB" w14:textId="77777777" w:rsid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55E6E1F2" w14:textId="25334860" w:rsidR="004F2E25" w:rsidRDefault="004F2E25" w:rsidP="004F2E25">
      <w:pPr>
        <w:pStyle w:val="ListParagraph"/>
        <w:numPr>
          <w:ilvl w:val="0"/>
          <w:numId w:val="3"/>
        </w:numPr>
        <w:spacing w:after="280"/>
        <w:contextualSpacing/>
        <w:rPr>
          <w:rFonts w:ascii="Times New Roman" w:hAnsi="Times New Roman"/>
          <w:b/>
          <w:bCs/>
          <w:sz w:val="32"/>
          <w:szCs w:val="32"/>
          <w:lang w:val="tr-TR"/>
        </w:rPr>
      </w:pPr>
      <w:r>
        <w:rPr>
          <w:rFonts w:ascii="Times New Roman" w:hAnsi="Times New Roman"/>
          <w:b/>
          <w:bCs/>
          <w:sz w:val="32"/>
          <w:szCs w:val="32"/>
          <w:lang w:val="tr-TR"/>
        </w:rPr>
        <w:t>Login Sayfası</w:t>
      </w:r>
    </w:p>
    <w:p w14:paraId="7BB898CC" w14:textId="4F7825FC" w:rsidR="004F2E25" w:rsidRPr="004F2E25" w:rsidRDefault="004F2E25" w:rsidP="004F2E25">
      <w:pPr>
        <w:pStyle w:val="ListParagraph"/>
        <w:numPr>
          <w:ilvl w:val="0"/>
          <w:numId w:val="0"/>
        </w:numPr>
        <w:spacing w:after="280"/>
        <w:ind w:left="1440"/>
        <w:contextualSpacing/>
        <w:rPr>
          <w:rFonts w:ascii="Times New Roman" w:hAnsi="Times New Roman"/>
          <w:sz w:val="32"/>
          <w:szCs w:val="32"/>
          <w:rtl/>
        </w:rPr>
      </w:pPr>
      <w:r w:rsidRPr="004F2E25">
        <w:rPr>
          <w:rFonts w:ascii="Times New Roman" w:hAnsi="Times New Roman"/>
          <w:sz w:val="32"/>
          <w:szCs w:val="32"/>
          <w:lang w:val="tr-TR"/>
        </w:rPr>
        <w:t xml:space="preserve">Bu sayıfada </w:t>
      </w:r>
      <w:r>
        <w:rPr>
          <w:rFonts w:ascii="Times New Roman" w:hAnsi="Times New Roman"/>
          <w:sz w:val="32"/>
          <w:szCs w:val="32"/>
          <w:lang w:val="tr-TR"/>
        </w:rPr>
        <w:t xml:space="preserve">kullanıcı Adı ve şifresi girecek , bilgileri doğru ise  </w:t>
      </w:r>
      <w:r w:rsidRPr="004F2E25">
        <w:rPr>
          <w:rFonts w:ascii="Times New Roman" w:hAnsi="Times New Roman"/>
          <w:sz w:val="32"/>
          <w:szCs w:val="32"/>
          <w:lang w:val="tr-TR"/>
        </w:rPr>
        <w:t>"Welcome</w:t>
      </w:r>
      <w:r>
        <w:rPr>
          <w:rFonts w:ascii="Times New Roman" w:hAnsi="Times New Roman"/>
          <w:sz w:val="32"/>
          <w:szCs w:val="32"/>
          <w:lang w:val="tr-TR"/>
        </w:rPr>
        <w:t xml:space="preserve"> kullanıcı Adı</w:t>
      </w:r>
      <w:r w:rsidRPr="004F2E25">
        <w:rPr>
          <w:rFonts w:ascii="Times New Roman" w:hAnsi="Times New Roman"/>
          <w:sz w:val="32"/>
          <w:szCs w:val="32"/>
          <w:lang w:val="tr-TR"/>
        </w:rPr>
        <w:t>"</w:t>
      </w:r>
      <w:r>
        <w:rPr>
          <w:rFonts w:ascii="Times New Roman" w:hAnsi="Times New Roman"/>
          <w:sz w:val="32"/>
          <w:szCs w:val="32"/>
          <w:lang w:val="tr-TR"/>
        </w:rPr>
        <w:t xml:space="preserve"> </w:t>
      </w:r>
      <w:r w:rsidR="00E7275D">
        <w:rPr>
          <w:rFonts w:ascii="Times New Roman" w:hAnsi="Times New Roman"/>
          <w:sz w:val="32"/>
          <w:szCs w:val="32"/>
          <w:lang w:val="tr-TR"/>
        </w:rPr>
        <w:t>yazacak.</w:t>
      </w:r>
      <w:r>
        <w:rPr>
          <w:rFonts w:ascii="Times New Roman" w:hAnsi="Times New Roman"/>
          <w:sz w:val="32"/>
          <w:szCs w:val="32"/>
          <w:lang w:val="tr-TR"/>
        </w:rPr>
        <w:t xml:space="preserve"> </w:t>
      </w:r>
    </w:p>
    <w:p w14:paraId="2543EDF5" w14:textId="77777777" w:rsidR="00023FFD" w:rsidRPr="00BA59CB" w:rsidRDefault="00023FFD" w:rsidP="00023FFD">
      <w:pPr>
        <w:spacing w:after="280"/>
        <w:ind w:left="720" w:hanging="36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0F787C33" w14:textId="77777777" w:rsidR="00023FFD" w:rsidRPr="00BA59CB" w:rsidRDefault="00023FFD" w:rsidP="00023FFD">
      <w:pPr>
        <w:spacing w:after="280"/>
        <w:ind w:left="720" w:hanging="360"/>
        <w:contextualSpacing/>
        <w:rPr>
          <w:rFonts w:ascii="Times New Roman" w:hAnsi="Times New Roman"/>
          <w:sz w:val="32"/>
          <w:szCs w:val="32"/>
          <w:lang w:val="tr-TR"/>
        </w:rPr>
      </w:pPr>
    </w:p>
    <w:p w14:paraId="6B140C29" w14:textId="2977F56A" w:rsidR="004F2E25" w:rsidRPr="00BA59CB" w:rsidRDefault="00023FFD" w:rsidP="00023FFD">
      <w:pPr>
        <w:tabs>
          <w:tab w:val="left" w:pos="2232"/>
        </w:tabs>
        <w:rPr>
          <w:sz w:val="28"/>
          <w:szCs w:val="28"/>
          <w:lang w:val="tr-T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D603AA" wp14:editId="59576294">
            <wp:simplePos x="0" y="0"/>
            <wp:positionH relativeFrom="column">
              <wp:posOffset>0</wp:posOffset>
            </wp:positionH>
            <wp:positionV relativeFrom="paragraph">
              <wp:posOffset>-422275</wp:posOffset>
            </wp:positionV>
            <wp:extent cx="821775" cy="8305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177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59CB">
        <w:rPr>
          <w:rFonts w:ascii="Times New Roman" w:hAnsi="Times New Roman"/>
          <w:sz w:val="32"/>
          <w:szCs w:val="32"/>
          <w:lang w:val="tr-TR"/>
        </w:rPr>
        <w:t xml:space="preserve">      </w:t>
      </w:r>
      <w:r w:rsidRPr="00BA59CB">
        <w:rPr>
          <w:sz w:val="28"/>
          <w:szCs w:val="28"/>
          <w:lang w:val="tr-TR"/>
        </w:rPr>
        <w:t xml:space="preserve">          https://github.com/AbdullahJam/HTML.git</w:t>
      </w:r>
    </w:p>
    <w:sectPr w:rsidR="004F2E25" w:rsidRPr="00BA59CB" w:rsidSect="00E77B5E">
      <w:headerReference w:type="default" r:id="rId23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F7D3D2" w14:textId="77777777" w:rsidR="0050744B" w:rsidRDefault="0050744B" w:rsidP="00590471">
      <w:r>
        <w:separator/>
      </w:r>
    </w:p>
  </w:endnote>
  <w:endnote w:type="continuationSeparator" w:id="0">
    <w:p w14:paraId="3F96D0F9" w14:textId="77777777" w:rsidR="0050744B" w:rsidRDefault="0050744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ld Italic Art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46C4F5" w14:textId="77777777" w:rsidR="0050744B" w:rsidRDefault="0050744B" w:rsidP="00590471">
      <w:r>
        <w:separator/>
      </w:r>
    </w:p>
  </w:footnote>
  <w:footnote w:type="continuationSeparator" w:id="0">
    <w:p w14:paraId="13D26425" w14:textId="77777777" w:rsidR="0050744B" w:rsidRDefault="0050744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8D5E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D4DD66A" wp14:editId="6E276C0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1D6342D" id="Group 2" o:spid="_x0000_s1026" style="position:absolute;left:0;text-align:left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G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umbg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at2or&#10;5qGchWMpTIP216ZtlrSkyPBp1hwooa0nGeaFDGgQ4XoVNoXxPk+Vmuuv4BfqnGNWxFXb0SBniFmU&#10;Tre0g8bpalhPFX00fLM3jVdotbBfs8+1YSIRBiLZ4VHE6vf2M6VHYOAIZzwG5jIVSg7d55HY1FKq&#10;C09ECY0QAQclqmrPzj/82TW3qhFfGodhxRGF67ujEh/82XV36CUWnEfnMTyBF8heu3Gk09w9G4wi&#10;N8F76vf8N97XXQcjF4pw44UHb3GqOF1IC3xT3yyt315S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FJYnBJ4GikSTY3lAqYgGJhKVY3mYHMsD&#10;SkU0MJGoHMvD5FgeyrGEwOoF5VgeJsfygFKpbWByLA/lWELgVUGRaHIsD+VYQuBpoEg0OZaHciwh&#10;8DRQJJocy0M5lhBYGijH8jA5lodyLCHwNFAkmhzLQzmWEHgaKBJNjuWhHEsIPA0UiSbH8lCOJQSe&#10;BopEk2N5KMcSAkeDp3IsIfAyEI7laXIsT+VYQuBpILPz0+RYnsqxhMDTQGbnp8mxPJVjCYGngfiJ&#10;T5NjeSrHEgJPA/ETny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123CA"/>
    <w:multiLevelType w:val="hybridMultilevel"/>
    <w:tmpl w:val="B1405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E7D"/>
    <w:rsid w:val="00023FFD"/>
    <w:rsid w:val="00055B72"/>
    <w:rsid w:val="00060042"/>
    <w:rsid w:val="0008685D"/>
    <w:rsid w:val="00112FD7"/>
    <w:rsid w:val="001253DD"/>
    <w:rsid w:val="00150ABD"/>
    <w:rsid w:val="001F7CDE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2E25"/>
    <w:rsid w:val="0050744B"/>
    <w:rsid w:val="005471D7"/>
    <w:rsid w:val="00565C77"/>
    <w:rsid w:val="0056708E"/>
    <w:rsid w:val="005801E5"/>
    <w:rsid w:val="00590471"/>
    <w:rsid w:val="005D01FA"/>
    <w:rsid w:val="005D45DC"/>
    <w:rsid w:val="00620AB2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A1FF5"/>
    <w:rsid w:val="009B591F"/>
    <w:rsid w:val="00A31B16"/>
    <w:rsid w:val="00AE68A8"/>
    <w:rsid w:val="00B6466C"/>
    <w:rsid w:val="00B76CDA"/>
    <w:rsid w:val="00BA59CB"/>
    <w:rsid w:val="00C14078"/>
    <w:rsid w:val="00C83A18"/>
    <w:rsid w:val="00CC1E8B"/>
    <w:rsid w:val="00CD2321"/>
    <w:rsid w:val="00CE1E3D"/>
    <w:rsid w:val="00D053FA"/>
    <w:rsid w:val="00D26515"/>
    <w:rsid w:val="00E26AED"/>
    <w:rsid w:val="00E7275D"/>
    <w:rsid w:val="00E73AB8"/>
    <w:rsid w:val="00E77B5E"/>
    <w:rsid w:val="00E90A60"/>
    <w:rsid w:val="00EC2E7D"/>
    <w:rsid w:val="00ED47F7"/>
    <w:rsid w:val="00EE7E09"/>
    <w:rsid w:val="00F0223C"/>
    <w:rsid w:val="00F3235D"/>
    <w:rsid w:val="00F509FC"/>
    <w:rsid w:val="00F52528"/>
    <w:rsid w:val="00F878BD"/>
    <w:rsid w:val="00FB3C63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86645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57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dullah\AppData\Local\Microsoft\Office\16.0\DTS\en-US%7bDFEE924E-D89E-45C4-929A-D7FB886227B5%7d\%7b6F8B64BE-ADF0-4E3E-9940-4685E8F3BB2D%7dtf22746018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B176B7628F84C5A9A0AF3296D170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A724B-4172-465B-985C-F23D7803896C}"/>
      </w:docPartPr>
      <w:docPartBody>
        <w:p w:rsidR="00382C63" w:rsidRDefault="00FE6DED">
          <w:pPr>
            <w:pStyle w:val="6B176B7628F84C5A9A0AF3296D170ABA"/>
          </w:pPr>
          <w:r w:rsidRPr="00AE68A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ld Italic Art"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DED"/>
    <w:rsid w:val="00382C63"/>
    <w:rsid w:val="009A1038"/>
    <w:rsid w:val="00DB6494"/>
    <w:rsid w:val="00EB1854"/>
    <w:rsid w:val="00FE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1F188F126449B4BDD8693D88FA75C4">
    <w:name w:val="F11F188F126449B4BDD8693D88FA75C4"/>
    <w:pPr>
      <w:bidi/>
    </w:pPr>
  </w:style>
  <w:style w:type="paragraph" w:customStyle="1" w:styleId="7CA2111E57274EBFBBE0B8554B4D1248">
    <w:name w:val="7CA2111E57274EBFBBE0B8554B4D1248"/>
    <w:pPr>
      <w:bidi/>
    </w:pPr>
  </w:style>
  <w:style w:type="paragraph" w:customStyle="1" w:styleId="6B176B7628F84C5A9A0AF3296D170ABA">
    <w:name w:val="6B176B7628F84C5A9A0AF3296D170ABA"/>
    <w:pPr>
      <w:bidi/>
    </w:pPr>
  </w:style>
  <w:style w:type="paragraph" w:customStyle="1" w:styleId="9D747805A4F4434DB8297BF5B7151E84">
    <w:name w:val="9D747805A4F4434DB8297BF5B7151E84"/>
    <w:pPr>
      <w:bidi/>
    </w:pPr>
  </w:style>
  <w:style w:type="paragraph" w:customStyle="1" w:styleId="A13352DEB6284D4AA10CCBF6EB7DFF97">
    <w:name w:val="A13352DEB6284D4AA10CCBF6EB7DFF97"/>
    <w:pPr>
      <w:bidi/>
    </w:pPr>
  </w:style>
  <w:style w:type="paragraph" w:customStyle="1" w:styleId="6530E0620B6F45BE9BBAA9679A26D982">
    <w:name w:val="6530E0620B6F45BE9BBAA9679A26D982"/>
    <w:pPr>
      <w:bidi/>
    </w:pPr>
  </w:style>
  <w:style w:type="paragraph" w:customStyle="1" w:styleId="0E699A565DA5498EA05BD56CAE5E6955">
    <w:name w:val="0E699A565DA5498EA05BD56CAE5E6955"/>
    <w:pPr>
      <w:bidi/>
    </w:pPr>
  </w:style>
  <w:style w:type="paragraph" w:customStyle="1" w:styleId="2C1A0EF61F4F4E5A93AFB3B5044900FC">
    <w:name w:val="2C1A0EF61F4F4E5A93AFB3B5044900FC"/>
    <w:pPr>
      <w:bidi/>
    </w:pPr>
  </w:style>
  <w:style w:type="paragraph" w:customStyle="1" w:styleId="8B3AA9A28DCF4B50B344EF1A0FB5CEE5">
    <w:name w:val="8B3AA9A28DCF4B50B344EF1A0FB5CEE5"/>
    <w:pPr>
      <w:bidi/>
    </w:pPr>
  </w:style>
  <w:style w:type="paragraph" w:customStyle="1" w:styleId="336243956D784E4C8E02AC3997DD65D2">
    <w:name w:val="336243956D784E4C8E02AC3997DD65D2"/>
    <w:pPr>
      <w:bidi/>
    </w:pPr>
  </w:style>
  <w:style w:type="paragraph" w:customStyle="1" w:styleId="806113FED9A647CB9A53DC6AC0768FB4">
    <w:name w:val="806113FED9A647CB9A53DC6AC0768FB4"/>
    <w:pPr>
      <w:bidi/>
    </w:pPr>
  </w:style>
  <w:style w:type="paragraph" w:customStyle="1" w:styleId="A6228F15C089463FAB8470044E3C834C">
    <w:name w:val="A6228F15C089463FAB8470044E3C834C"/>
    <w:pPr>
      <w:bidi/>
    </w:pPr>
  </w:style>
  <w:style w:type="paragraph" w:customStyle="1" w:styleId="AC55B31832844C9CA5FADA4C9627D9AB">
    <w:name w:val="AC55B31832844C9CA5FADA4C9627D9AB"/>
    <w:pPr>
      <w:bidi/>
    </w:pPr>
  </w:style>
  <w:style w:type="paragraph" w:customStyle="1" w:styleId="095AF9AF1F894E2FB4AC868E80EFE48B">
    <w:name w:val="095AF9AF1F894E2FB4AC868E80EFE48B"/>
    <w:pPr>
      <w:bidi/>
    </w:pPr>
  </w:style>
  <w:style w:type="paragraph" w:customStyle="1" w:styleId="43E9024DD89042A49A26BDFD067FD8E9">
    <w:name w:val="43E9024DD89042A49A26BDFD067FD8E9"/>
    <w:pPr>
      <w:bidi/>
    </w:pPr>
  </w:style>
  <w:style w:type="paragraph" w:customStyle="1" w:styleId="0EB7FA9F87364C78BF67F2E7E9EB34DA">
    <w:name w:val="0EB7FA9F87364C78BF67F2E7E9EB34DA"/>
    <w:pPr>
      <w:bidi/>
    </w:pPr>
  </w:style>
  <w:style w:type="paragraph" w:customStyle="1" w:styleId="1F922D74EE7B4F9B856C422DF56F4814">
    <w:name w:val="1F922D74EE7B4F9B856C422DF56F4814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84D51BD-1C26-4EE1-994C-B658E504D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{6F8B64BE-ADF0-4E3E-9940-4685E8F3BB2D}tf22746018.dotx</Template>
  <TotalTime>0</TotalTime>
  <Pages>2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2020-05-10T13:54:00Z</dcterms:created>
  <dcterms:modified xsi:type="dcterms:W3CDTF">2020-05-10T15:48:00Z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